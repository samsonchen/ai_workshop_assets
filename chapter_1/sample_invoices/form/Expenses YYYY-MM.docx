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E7EC2D" w14:textId="71F847CB" w:rsidR="000B3D61" w:rsidRPr="0037646B" w:rsidRDefault="005154D9" w:rsidP="000B3D61">
      <w:pPr>
        <w:pStyle w:val="a"/>
        <w:spacing w:before="0"/>
        <w:ind w:rightChars="8" w:right="19" w:firstLine="425"/>
        <w:jc w:val="center"/>
        <w:rPr>
          <w:rFonts w:ascii="Microsoft JhengHei" w:eastAsia="Microsoft JhengHei" w:hAnsi="Microsoft JhengHei"/>
          <w:sz w:val="40"/>
          <w:szCs w:val="40"/>
        </w:rPr>
      </w:pPr>
      <w:r>
        <w:rPr>
          <w:rFonts w:ascii="Microsoft JhengHei" w:eastAsia="Microsoft JhengHei" w:hAnsi="Microsoft JhengHei" w:cs="Microsoft JhengHei" w:hint="eastAsia"/>
          <w:sz w:val="40"/>
          <w:szCs w:val="40"/>
        </w:rPr>
        <w:t>E</w:t>
      </w:r>
      <w:r>
        <w:rPr>
          <w:rFonts w:ascii="Microsoft JhengHei" w:eastAsia="Microsoft JhengHei" w:hAnsi="Microsoft JhengHei" w:cs="Microsoft JhengHei"/>
          <w:sz w:val="40"/>
          <w:szCs w:val="40"/>
        </w:rPr>
        <w:t>XPENSES</w:t>
      </w:r>
    </w:p>
    <w:tbl>
      <w:tblPr>
        <w:tblStyle w:val="TableGrid"/>
        <w:tblW w:w="9878" w:type="dxa"/>
        <w:tblInd w:w="-522" w:type="dxa"/>
        <w:tblLayout w:type="fixed"/>
        <w:tblLook w:val="04A0" w:firstRow="1" w:lastRow="0" w:firstColumn="1" w:lastColumn="0" w:noHBand="0" w:noVBand="1"/>
      </w:tblPr>
      <w:tblGrid>
        <w:gridCol w:w="1373"/>
        <w:gridCol w:w="709"/>
        <w:gridCol w:w="2912"/>
        <w:gridCol w:w="812"/>
        <w:gridCol w:w="953"/>
        <w:gridCol w:w="993"/>
        <w:gridCol w:w="850"/>
        <w:gridCol w:w="1276"/>
      </w:tblGrid>
      <w:tr w:rsidR="000B3D61" w:rsidRPr="0037646B" w14:paraId="737A7C03" w14:textId="77777777" w:rsidTr="005154D9">
        <w:tc>
          <w:tcPr>
            <w:tcW w:w="4994" w:type="dxa"/>
            <w:gridSpan w:val="3"/>
            <w:tcBorders>
              <w:top w:val="nil"/>
              <w:left w:val="nil"/>
              <w:bottom w:val="threeDEngrave" w:sz="12" w:space="0" w:color="auto"/>
              <w:right w:val="nil"/>
            </w:tcBorders>
            <w:tcMar>
              <w:top w:w="57" w:type="dxa"/>
              <w:bottom w:w="57" w:type="dxa"/>
            </w:tcMar>
            <w:vAlign w:val="center"/>
          </w:tcPr>
          <w:p w14:paraId="725C20DC" w14:textId="491A26C5" w:rsidR="000B3D61" w:rsidRPr="0037646B" w:rsidRDefault="005154D9" w:rsidP="00E25E48">
            <w:pPr>
              <w:spacing w:line="320" w:lineRule="exact"/>
              <w:rPr>
                <w:rFonts w:ascii="Microsoft JhengHei" w:eastAsia="Microsoft JhengHei" w:hAnsi="Microsoft JhengHei" w:cs="Times New Roman"/>
                <w:sz w:val="21"/>
                <w:szCs w:val="21"/>
              </w:rPr>
            </w:pPr>
            <w:r>
              <w:rPr>
                <w:rFonts w:ascii="Microsoft JhengHei" w:eastAsia="Microsoft JhengHei" w:hAnsi="Microsoft JhengHei" w:cs="Times New Roman" w:hint="eastAsia"/>
              </w:rPr>
              <w:t>D</w:t>
            </w:r>
            <w:r>
              <w:rPr>
                <w:rFonts w:ascii="Microsoft JhengHei" w:eastAsia="Microsoft JhengHei" w:hAnsi="Microsoft JhengHei" w:cs="Times New Roman"/>
              </w:rPr>
              <w:t>ate</w:t>
            </w:r>
            <w:r w:rsidR="000B3D61" w:rsidRPr="0037646B">
              <w:rPr>
                <w:rFonts w:ascii="Microsoft JhengHei" w:eastAsia="Microsoft JhengHei" w:hAnsi="Microsoft JhengHei" w:cs="Times New Roman"/>
              </w:rPr>
              <w:t>：</w:t>
            </w:r>
            <w:r w:rsidR="000B3D61" w:rsidRPr="0037646B">
              <w:rPr>
                <w:rFonts w:ascii="Microsoft JhengHei" w:eastAsia="Microsoft JhengHei" w:hAnsi="Microsoft JhengHei" w:cs="Times New Roman" w:hint="eastAsia"/>
              </w:rPr>
              <w:t xml:space="preserve">　</w:t>
            </w:r>
            <w:r w:rsidR="0003775F">
              <w:rPr>
                <w:rFonts w:ascii="Microsoft JhengHei" w:eastAsia="Microsoft JhengHei" w:hAnsi="Microsoft JhengHei" w:cs="Times New Roman"/>
              </w:rPr>
              <w:t>202</w:t>
            </w:r>
            <w:r w:rsidR="00254C9E">
              <w:rPr>
                <w:rFonts w:ascii="Microsoft JhengHei" w:eastAsia="Microsoft JhengHei" w:hAnsi="Microsoft JhengHei" w:cs="Times New Roman"/>
              </w:rPr>
              <w:t>6</w:t>
            </w:r>
            <w:r w:rsidR="000B3D61" w:rsidRPr="0037646B">
              <w:rPr>
                <w:rFonts w:ascii="Microsoft JhengHei" w:eastAsia="Microsoft JhengHei" w:hAnsi="Microsoft JhengHei" w:cs="Times New Roman"/>
              </w:rPr>
              <w:t>/</w:t>
            </w:r>
            <w:r w:rsidR="00E23331">
              <w:rPr>
                <w:rFonts w:ascii="Microsoft JhengHei" w:eastAsia="Microsoft JhengHei" w:hAnsi="Microsoft JhengHei" w:cs="Times New Roman"/>
              </w:rPr>
              <w:t>--</w:t>
            </w:r>
            <w:r w:rsidR="000B3D61" w:rsidRPr="0037646B">
              <w:rPr>
                <w:rFonts w:ascii="Microsoft JhengHei" w:eastAsia="Microsoft JhengHei" w:hAnsi="Microsoft JhengHei" w:cs="Times New Roman"/>
              </w:rPr>
              <w:t>/</w:t>
            </w:r>
            <w:r w:rsidR="00E23331">
              <w:rPr>
                <w:rFonts w:ascii="Microsoft JhengHei" w:eastAsia="Microsoft JhengHei" w:hAnsi="Microsoft JhengHei" w:cs="Times New Roman"/>
              </w:rPr>
              <w:t>--</w:t>
            </w:r>
          </w:p>
          <w:p w14:paraId="53657FB2" w14:textId="77777777" w:rsidR="000B3D61" w:rsidRPr="0037646B" w:rsidRDefault="000B3D61" w:rsidP="00E25E48">
            <w:pPr>
              <w:tabs>
                <w:tab w:val="left" w:pos="3375"/>
              </w:tabs>
              <w:spacing w:line="320" w:lineRule="exact"/>
              <w:rPr>
                <w:rFonts w:ascii="Microsoft JhengHei" w:eastAsia="Microsoft JhengHei" w:hAnsi="Microsoft JhengHei" w:cs="Times New Roman"/>
              </w:rPr>
            </w:pPr>
          </w:p>
        </w:tc>
        <w:tc>
          <w:tcPr>
            <w:tcW w:w="4884" w:type="dxa"/>
            <w:gridSpan w:val="5"/>
            <w:tcBorders>
              <w:top w:val="nil"/>
              <w:left w:val="nil"/>
              <w:bottom w:val="threeDEngrave" w:sz="12" w:space="0" w:color="auto"/>
              <w:right w:val="nil"/>
            </w:tcBorders>
            <w:tcMar>
              <w:top w:w="57" w:type="dxa"/>
              <w:bottom w:w="57" w:type="dxa"/>
            </w:tcMar>
            <w:vAlign w:val="center"/>
          </w:tcPr>
          <w:p w14:paraId="0420A584" w14:textId="77777777" w:rsidR="000B3D61" w:rsidRPr="0037646B" w:rsidRDefault="000B3D61" w:rsidP="007B57D4">
            <w:pPr>
              <w:spacing w:line="320" w:lineRule="exact"/>
              <w:rPr>
                <w:rFonts w:ascii="Microsoft JhengHei" w:eastAsia="Microsoft JhengHei" w:hAnsi="Microsoft JhengHei" w:cs="Times New Roman"/>
              </w:rPr>
            </w:pPr>
          </w:p>
        </w:tc>
      </w:tr>
      <w:tr w:rsidR="00BB5752" w:rsidRPr="0037646B" w14:paraId="384E6F83" w14:textId="77777777" w:rsidTr="007B57D4">
        <w:trPr>
          <w:trHeight w:val="346"/>
        </w:trPr>
        <w:tc>
          <w:tcPr>
            <w:tcW w:w="1373" w:type="dxa"/>
            <w:tcBorders>
              <w:top w:val="threeDEngrave" w:sz="12" w:space="0" w:color="auto"/>
              <w:left w:val="single" w:sz="18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4B9244F9" w14:textId="3BCD017B" w:rsidR="00BB5752" w:rsidRPr="005154D9" w:rsidRDefault="00BB5752" w:rsidP="00B11866">
            <w:pPr>
              <w:jc w:val="center"/>
              <w:rPr>
                <w:rFonts w:ascii="Microsoft JhengHei" w:eastAsia="Microsoft JhengHei" w:hAnsi="Microsoft JhengHei" w:cs="Times New Roman"/>
                <w:sz w:val="16"/>
                <w:szCs w:val="16"/>
              </w:rPr>
            </w:pPr>
            <w:r w:rsidRPr="005154D9">
              <w:rPr>
                <w:rFonts w:ascii="Microsoft JhengHei" w:eastAsia="Microsoft JhengHei" w:hAnsi="Microsoft JhengHei" w:cs="Times New Roman" w:hint="eastAsia"/>
                <w:sz w:val="16"/>
                <w:szCs w:val="16"/>
              </w:rPr>
              <w:t>D</w:t>
            </w:r>
            <w:r w:rsidRPr="005154D9">
              <w:rPr>
                <w:rFonts w:ascii="Microsoft JhengHei" w:eastAsia="Microsoft JhengHei" w:hAnsi="Microsoft JhengHei" w:cs="Times New Roman"/>
                <w:sz w:val="16"/>
                <w:szCs w:val="16"/>
              </w:rPr>
              <w:t>ate</w:t>
            </w:r>
          </w:p>
        </w:tc>
        <w:tc>
          <w:tcPr>
            <w:tcW w:w="709" w:type="dxa"/>
            <w:tcBorders>
              <w:top w:val="threeDEngrav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456CE14B" w14:textId="03190619" w:rsidR="00BB5752" w:rsidRPr="005154D9" w:rsidRDefault="00BB5752" w:rsidP="00B11866">
            <w:pPr>
              <w:jc w:val="center"/>
              <w:rPr>
                <w:rFonts w:ascii="Microsoft JhengHei" w:eastAsia="Microsoft JhengHei" w:hAnsi="Microsoft JhengHei" w:cs="SimSun"/>
                <w:sz w:val="16"/>
                <w:szCs w:val="16"/>
              </w:rPr>
            </w:pPr>
            <w:r w:rsidRPr="005154D9">
              <w:rPr>
                <w:rFonts w:ascii="Microsoft JhengHei" w:eastAsia="Microsoft JhengHei" w:hAnsi="Microsoft JhengHei" w:cs="SimSun" w:hint="eastAsia"/>
                <w:sz w:val="16"/>
                <w:szCs w:val="16"/>
              </w:rPr>
              <w:t>I</w:t>
            </w:r>
            <w:r w:rsidRPr="005154D9">
              <w:rPr>
                <w:rFonts w:ascii="Microsoft JhengHei" w:eastAsia="Microsoft JhengHei" w:hAnsi="Microsoft JhengHei" w:cs="SimSun"/>
                <w:sz w:val="16"/>
                <w:szCs w:val="16"/>
              </w:rPr>
              <w:t>tem</w:t>
            </w:r>
          </w:p>
        </w:tc>
        <w:tc>
          <w:tcPr>
            <w:tcW w:w="3724" w:type="dxa"/>
            <w:gridSpan w:val="2"/>
            <w:tcBorders>
              <w:top w:val="threeDEngrave" w:sz="12" w:space="0" w:color="auto"/>
            </w:tcBorders>
            <w:vAlign w:val="center"/>
          </w:tcPr>
          <w:p w14:paraId="7D0BD61B" w14:textId="1C7A54C9" w:rsidR="00BB5752" w:rsidRPr="005154D9" w:rsidRDefault="00BB5752" w:rsidP="00B11866">
            <w:pPr>
              <w:jc w:val="center"/>
              <w:rPr>
                <w:rFonts w:ascii="Microsoft JhengHei" w:eastAsia="Microsoft JhengHei" w:hAnsi="Microsoft JhengHei" w:cs="Times New Roman"/>
                <w:sz w:val="16"/>
                <w:szCs w:val="16"/>
              </w:rPr>
            </w:pPr>
            <w:r>
              <w:rPr>
                <w:rFonts w:ascii="Microsoft JhengHei" w:eastAsia="Microsoft JhengHei" w:hAnsi="Microsoft JhengHei" w:cs="Times New Roman"/>
                <w:sz w:val="16"/>
                <w:szCs w:val="16"/>
              </w:rPr>
              <w:t>Description</w:t>
            </w:r>
          </w:p>
        </w:tc>
        <w:tc>
          <w:tcPr>
            <w:tcW w:w="953" w:type="dxa"/>
            <w:tcBorders>
              <w:top w:val="threeDEngrave" w:sz="12" w:space="0" w:color="auto"/>
            </w:tcBorders>
            <w:vAlign w:val="center"/>
          </w:tcPr>
          <w:p w14:paraId="45A80F05" w14:textId="601EFBD0" w:rsidR="00BB5752" w:rsidRPr="005154D9" w:rsidRDefault="00BB5752" w:rsidP="00BB5752">
            <w:pPr>
              <w:jc w:val="center"/>
              <w:rPr>
                <w:rFonts w:ascii="Microsoft JhengHei" w:eastAsia="Microsoft JhengHei" w:hAnsi="Microsoft JhengHei" w:cs="Times New Roman"/>
                <w:sz w:val="16"/>
                <w:szCs w:val="16"/>
              </w:rPr>
            </w:pPr>
            <w:r>
              <w:rPr>
                <w:rFonts w:ascii="Microsoft JhengHei" w:eastAsia="Microsoft JhengHei" w:hAnsi="Microsoft JhengHei" w:cs="Times New Roman"/>
                <w:sz w:val="16"/>
                <w:szCs w:val="16"/>
              </w:rPr>
              <w:t>Amount (original currency)</w:t>
            </w:r>
          </w:p>
        </w:tc>
        <w:tc>
          <w:tcPr>
            <w:tcW w:w="993" w:type="dxa"/>
            <w:tcBorders>
              <w:top w:val="threeDEngrave" w:sz="12" w:space="0" w:color="auto"/>
            </w:tcBorders>
            <w:vAlign w:val="center"/>
          </w:tcPr>
          <w:p w14:paraId="4A21BE2C" w14:textId="179EE446" w:rsidR="00BB5752" w:rsidRPr="005154D9" w:rsidRDefault="00BB5752" w:rsidP="00B11866">
            <w:pPr>
              <w:jc w:val="center"/>
              <w:rPr>
                <w:rFonts w:ascii="Microsoft JhengHei" w:eastAsia="Microsoft JhengHei" w:hAnsi="Microsoft JhengHei" w:cs="Times New Roman"/>
                <w:sz w:val="16"/>
                <w:szCs w:val="16"/>
              </w:rPr>
            </w:pPr>
            <w:r w:rsidRPr="005154D9">
              <w:rPr>
                <w:rFonts w:ascii="Microsoft JhengHei" w:eastAsia="Microsoft JhengHei" w:hAnsi="Microsoft JhengHei" w:cs="Times New Roman" w:hint="eastAsia"/>
                <w:sz w:val="16"/>
                <w:szCs w:val="16"/>
              </w:rPr>
              <w:t>E</w:t>
            </w:r>
            <w:r w:rsidRPr="005154D9">
              <w:rPr>
                <w:rFonts w:ascii="Microsoft JhengHei" w:eastAsia="Microsoft JhengHei" w:hAnsi="Microsoft JhengHei" w:cs="Times New Roman"/>
                <w:sz w:val="16"/>
                <w:szCs w:val="16"/>
              </w:rPr>
              <w:t>xchange Rate</w:t>
            </w:r>
          </w:p>
        </w:tc>
        <w:tc>
          <w:tcPr>
            <w:tcW w:w="850" w:type="dxa"/>
            <w:tcBorders>
              <w:top w:val="threeDEngrave" w:sz="12" w:space="0" w:color="auto"/>
            </w:tcBorders>
            <w:vAlign w:val="center"/>
          </w:tcPr>
          <w:p w14:paraId="0B897B46" w14:textId="29A5F191" w:rsidR="00BB5752" w:rsidRPr="005154D9" w:rsidRDefault="00BB5752" w:rsidP="00B11866">
            <w:pPr>
              <w:jc w:val="center"/>
              <w:rPr>
                <w:rFonts w:ascii="Microsoft JhengHei" w:eastAsia="Microsoft JhengHei" w:hAnsi="Microsoft JhengHei" w:cs="Times New Roman"/>
                <w:sz w:val="15"/>
                <w:szCs w:val="15"/>
              </w:rPr>
            </w:pPr>
            <w:r w:rsidRPr="005154D9">
              <w:rPr>
                <w:rFonts w:ascii="Microsoft JhengHei" w:eastAsia="Microsoft JhengHei" w:hAnsi="Microsoft JhengHei" w:cs="Times New Roman" w:hint="eastAsia"/>
                <w:sz w:val="15"/>
                <w:szCs w:val="15"/>
              </w:rPr>
              <w:t>C</w:t>
            </w:r>
            <w:r w:rsidRPr="005154D9">
              <w:rPr>
                <w:rFonts w:ascii="Microsoft JhengHei" w:eastAsia="Microsoft JhengHei" w:hAnsi="Microsoft JhengHei" w:cs="Times New Roman"/>
                <w:sz w:val="15"/>
                <w:szCs w:val="15"/>
              </w:rPr>
              <w:t>urrency</w:t>
            </w:r>
          </w:p>
        </w:tc>
        <w:tc>
          <w:tcPr>
            <w:tcW w:w="1276" w:type="dxa"/>
            <w:tcBorders>
              <w:top w:val="threeDEngrave" w:sz="12" w:space="0" w:color="auto"/>
              <w:right w:val="single" w:sz="18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44AE560" w14:textId="6B9C0F5E" w:rsidR="00BB5752" w:rsidRPr="005154D9" w:rsidRDefault="00BB5752" w:rsidP="00595484">
            <w:pPr>
              <w:jc w:val="center"/>
              <w:rPr>
                <w:rFonts w:ascii="Microsoft JhengHei" w:eastAsia="Microsoft JhengHei" w:hAnsi="Microsoft JhengHei" w:cs="Times New Roman"/>
                <w:sz w:val="16"/>
                <w:szCs w:val="16"/>
              </w:rPr>
            </w:pPr>
            <w:r w:rsidRPr="005154D9">
              <w:rPr>
                <w:rFonts w:ascii="Microsoft JhengHei" w:eastAsia="Microsoft JhengHei" w:hAnsi="Microsoft JhengHei" w:cs="Times New Roman" w:hint="eastAsia"/>
                <w:sz w:val="16"/>
                <w:szCs w:val="16"/>
              </w:rPr>
              <w:t>A</w:t>
            </w:r>
            <w:r w:rsidRPr="005154D9">
              <w:rPr>
                <w:rFonts w:ascii="Microsoft JhengHei" w:eastAsia="Microsoft JhengHei" w:hAnsi="Microsoft JhengHei" w:cs="Times New Roman"/>
                <w:sz w:val="16"/>
                <w:szCs w:val="16"/>
              </w:rPr>
              <w:t>mount</w:t>
            </w:r>
            <w:r>
              <w:rPr>
                <w:rFonts w:ascii="Microsoft JhengHei" w:eastAsia="Microsoft JhengHei" w:hAnsi="Microsoft JhengHei" w:cs="Times New Roman"/>
                <w:sz w:val="16"/>
                <w:szCs w:val="16"/>
              </w:rPr>
              <w:t xml:space="preserve"> (USD)</w:t>
            </w:r>
          </w:p>
        </w:tc>
      </w:tr>
      <w:tr w:rsidR="00E23331" w:rsidRPr="0037646B" w14:paraId="5F1A6FE9" w14:textId="77777777" w:rsidTr="007B57D4">
        <w:trPr>
          <w:trHeight w:val="366"/>
        </w:trPr>
        <w:tc>
          <w:tcPr>
            <w:tcW w:w="1373" w:type="dxa"/>
            <w:tcBorders>
              <w:left w:val="single" w:sz="18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0230D067" w14:textId="3F40ED84" w:rsidR="00E23331" w:rsidRPr="00D80925" w:rsidRDefault="007B57D4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  <w:r>
              <w:rPr>
                <w:rFonts w:ascii="Microsoft JhengHei" w:eastAsia="Microsoft JhengHei" w:hAnsi="Microsoft JhengHei" w:cs="Times New Roman"/>
                <w:sz w:val="20"/>
                <w:szCs w:val="20"/>
              </w:rPr>
              <w:t>2026/12/31</w:t>
            </w: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25B7BF09" w14:textId="26E62D49" w:rsidR="00E23331" w:rsidRPr="00D80925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  <w:r>
              <w:rPr>
                <w:rFonts w:ascii="Microsoft JhengHei" w:eastAsia="Microsoft JhengHei" w:hAnsi="Microsoft JhengHei" w:cs="Times New Roman"/>
                <w:sz w:val="20"/>
                <w:szCs w:val="20"/>
              </w:rPr>
              <w:t>1</w:t>
            </w:r>
          </w:p>
        </w:tc>
        <w:tc>
          <w:tcPr>
            <w:tcW w:w="3724" w:type="dxa"/>
            <w:gridSpan w:val="2"/>
            <w:vAlign w:val="center"/>
          </w:tcPr>
          <w:p w14:paraId="152877EB" w14:textId="4372CB63" w:rsidR="00E23331" w:rsidRPr="00E81BC8" w:rsidRDefault="00E23331" w:rsidP="00E23331">
            <w:pPr>
              <w:jc w:val="center"/>
              <w:rPr>
                <w:rFonts w:asciiTheme="majorHAnsi" w:eastAsia="Microsoft JhengHei" w:hAnsiTheme="majorHAnsi" w:cstheme="majorHAnsi"/>
                <w:sz w:val="20"/>
                <w:szCs w:val="20"/>
              </w:rPr>
            </w:pPr>
          </w:p>
        </w:tc>
        <w:tc>
          <w:tcPr>
            <w:tcW w:w="953" w:type="dxa"/>
            <w:vAlign w:val="center"/>
          </w:tcPr>
          <w:p w14:paraId="4C8D2CF7" w14:textId="27F2AF72" w:rsidR="00E23331" w:rsidRPr="00D80925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5F02DB37" w14:textId="7B849705" w:rsidR="00E23331" w:rsidRPr="00D80925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0BA0C4DF" w14:textId="334C665D" w:rsidR="00E23331" w:rsidRPr="00D80925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  <w:r>
              <w:rPr>
                <w:rFonts w:ascii="Microsoft JhengHei" w:eastAsia="Microsoft JhengHei" w:hAnsi="Microsoft JhengHei" w:cs="Times New Roman"/>
                <w:sz w:val="20"/>
                <w:szCs w:val="20"/>
              </w:rPr>
              <w:t>NTD</w:t>
            </w:r>
          </w:p>
        </w:tc>
        <w:tc>
          <w:tcPr>
            <w:tcW w:w="1276" w:type="dxa"/>
            <w:tcBorders>
              <w:right w:val="single" w:sz="18" w:space="0" w:color="auto"/>
            </w:tcBorders>
            <w:tcMar>
              <w:top w:w="57" w:type="dxa"/>
              <w:bottom w:w="57" w:type="dxa"/>
            </w:tcMar>
          </w:tcPr>
          <w:p w14:paraId="31AD441A" w14:textId="23815287" w:rsidR="00E23331" w:rsidRPr="00D80925" w:rsidRDefault="00E23331" w:rsidP="00E23331">
            <w:pPr>
              <w:jc w:val="right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</w:tr>
      <w:tr w:rsidR="00E23331" w:rsidRPr="0037646B" w14:paraId="1C3604C0" w14:textId="77777777" w:rsidTr="007B57D4">
        <w:trPr>
          <w:trHeight w:val="366"/>
        </w:trPr>
        <w:tc>
          <w:tcPr>
            <w:tcW w:w="1373" w:type="dxa"/>
            <w:tcBorders>
              <w:left w:val="single" w:sz="18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1FF86D2" w14:textId="675E2354" w:rsidR="00E23331" w:rsidRPr="00D80925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32E3ED3F" w14:textId="67640456" w:rsidR="00E23331" w:rsidRPr="00D80925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  <w:r>
              <w:rPr>
                <w:rFonts w:ascii="Microsoft JhengHei" w:eastAsia="Microsoft JhengHei" w:hAnsi="Microsoft JhengHei" w:cs="Times New Roman"/>
                <w:sz w:val="20"/>
                <w:szCs w:val="20"/>
              </w:rPr>
              <w:t>2</w:t>
            </w:r>
          </w:p>
        </w:tc>
        <w:tc>
          <w:tcPr>
            <w:tcW w:w="3724" w:type="dxa"/>
            <w:gridSpan w:val="2"/>
            <w:vAlign w:val="center"/>
          </w:tcPr>
          <w:p w14:paraId="6D11643F" w14:textId="25F168BD" w:rsidR="00E23331" w:rsidRPr="00E81BC8" w:rsidRDefault="00E23331" w:rsidP="00E23331">
            <w:pPr>
              <w:jc w:val="center"/>
              <w:rPr>
                <w:rFonts w:asciiTheme="majorHAnsi" w:eastAsia="Microsoft JhengHei" w:hAnsiTheme="majorHAnsi" w:cstheme="majorHAnsi"/>
                <w:sz w:val="20"/>
                <w:szCs w:val="20"/>
              </w:rPr>
            </w:pPr>
          </w:p>
        </w:tc>
        <w:tc>
          <w:tcPr>
            <w:tcW w:w="953" w:type="dxa"/>
            <w:vAlign w:val="center"/>
          </w:tcPr>
          <w:p w14:paraId="4F3FC756" w14:textId="24416F13" w:rsidR="00E23331" w:rsidRPr="00D80925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5CCF1139" w14:textId="28A28A16" w:rsidR="00E23331" w:rsidRPr="00D80925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0ED48F87" w14:textId="0875ED1A" w:rsidR="00E23331" w:rsidRPr="00D80925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right w:val="single" w:sz="18" w:space="0" w:color="auto"/>
            </w:tcBorders>
            <w:tcMar>
              <w:top w:w="57" w:type="dxa"/>
              <w:bottom w:w="57" w:type="dxa"/>
            </w:tcMar>
            <w:vAlign w:val="bottom"/>
          </w:tcPr>
          <w:p w14:paraId="0B92DD07" w14:textId="704E96F2" w:rsidR="00E23331" w:rsidRPr="00D80925" w:rsidRDefault="00E23331" w:rsidP="00E23331">
            <w:pPr>
              <w:jc w:val="right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</w:tr>
      <w:tr w:rsidR="00E23331" w:rsidRPr="0037646B" w14:paraId="076F4667" w14:textId="77777777" w:rsidTr="007B57D4">
        <w:trPr>
          <w:trHeight w:val="366"/>
        </w:trPr>
        <w:tc>
          <w:tcPr>
            <w:tcW w:w="1373" w:type="dxa"/>
            <w:tcBorders>
              <w:left w:val="single" w:sz="18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1BCFDADA" w14:textId="217E3B23" w:rsidR="00E23331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100B9552" w14:textId="5C1AFBB4" w:rsidR="00E23331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  <w:r>
              <w:rPr>
                <w:rFonts w:ascii="Microsoft JhengHei" w:eastAsia="Microsoft JhengHei" w:hAnsi="Microsoft JhengHei" w:cs="Times New Roman"/>
                <w:sz w:val="20"/>
                <w:szCs w:val="20"/>
              </w:rPr>
              <w:t>3</w:t>
            </w:r>
          </w:p>
        </w:tc>
        <w:tc>
          <w:tcPr>
            <w:tcW w:w="3724" w:type="dxa"/>
            <w:gridSpan w:val="2"/>
            <w:vAlign w:val="center"/>
          </w:tcPr>
          <w:p w14:paraId="276C2024" w14:textId="394BD0FC" w:rsidR="00E23331" w:rsidRDefault="00E23331" w:rsidP="00E23331">
            <w:pPr>
              <w:jc w:val="center"/>
              <w:rPr>
                <w:rFonts w:asciiTheme="majorHAnsi" w:eastAsia="Microsoft JhengHei" w:hAnsiTheme="majorHAnsi" w:cstheme="majorHAnsi"/>
                <w:sz w:val="20"/>
                <w:szCs w:val="20"/>
              </w:rPr>
            </w:pPr>
          </w:p>
        </w:tc>
        <w:tc>
          <w:tcPr>
            <w:tcW w:w="953" w:type="dxa"/>
            <w:vAlign w:val="center"/>
          </w:tcPr>
          <w:p w14:paraId="7A19C523" w14:textId="7D4EEA64" w:rsidR="00E23331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49ACDB88" w14:textId="7E983DCA" w:rsidR="00E23331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076EC827" w14:textId="2F15A1E3" w:rsidR="00E23331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right w:val="single" w:sz="18" w:space="0" w:color="auto"/>
            </w:tcBorders>
            <w:tcMar>
              <w:top w:w="57" w:type="dxa"/>
              <w:bottom w:w="57" w:type="dxa"/>
            </w:tcMar>
            <w:vAlign w:val="bottom"/>
          </w:tcPr>
          <w:p w14:paraId="4001282E" w14:textId="1201BBD3" w:rsidR="00E23331" w:rsidRDefault="00E23331" w:rsidP="00E23331">
            <w:pPr>
              <w:jc w:val="right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</w:tr>
      <w:tr w:rsidR="00E23331" w:rsidRPr="0037646B" w14:paraId="772E2CC9" w14:textId="77777777" w:rsidTr="007B57D4">
        <w:trPr>
          <w:trHeight w:val="366"/>
        </w:trPr>
        <w:tc>
          <w:tcPr>
            <w:tcW w:w="1373" w:type="dxa"/>
            <w:tcBorders>
              <w:left w:val="single" w:sz="18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50D88172" w14:textId="02AF7D98" w:rsidR="00E23331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1CEAD4F2" w14:textId="18B48A59" w:rsidR="00E23331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  <w:r>
              <w:rPr>
                <w:rFonts w:ascii="Microsoft JhengHei" w:eastAsia="Microsoft JhengHei" w:hAnsi="Microsoft JhengHei" w:cs="Times New Roman"/>
                <w:sz w:val="20"/>
                <w:szCs w:val="20"/>
              </w:rPr>
              <w:t>4</w:t>
            </w:r>
          </w:p>
        </w:tc>
        <w:tc>
          <w:tcPr>
            <w:tcW w:w="3724" w:type="dxa"/>
            <w:gridSpan w:val="2"/>
            <w:vAlign w:val="center"/>
          </w:tcPr>
          <w:p w14:paraId="77F81C48" w14:textId="2C9D2179" w:rsidR="00E23331" w:rsidRDefault="00E23331" w:rsidP="00E23331">
            <w:pPr>
              <w:jc w:val="center"/>
              <w:rPr>
                <w:rFonts w:asciiTheme="majorHAnsi" w:eastAsia="Microsoft JhengHei" w:hAnsiTheme="majorHAnsi" w:cstheme="majorHAnsi"/>
                <w:sz w:val="20"/>
                <w:szCs w:val="20"/>
              </w:rPr>
            </w:pPr>
          </w:p>
        </w:tc>
        <w:tc>
          <w:tcPr>
            <w:tcW w:w="953" w:type="dxa"/>
            <w:vAlign w:val="center"/>
          </w:tcPr>
          <w:p w14:paraId="0461E43B" w14:textId="5782EAE6" w:rsidR="00E23331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3A7D5877" w14:textId="31875962" w:rsidR="00E23331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75B7AD6F" w14:textId="6BF05814" w:rsidR="00E23331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right w:val="single" w:sz="18" w:space="0" w:color="auto"/>
            </w:tcBorders>
            <w:tcMar>
              <w:top w:w="57" w:type="dxa"/>
              <w:bottom w:w="57" w:type="dxa"/>
            </w:tcMar>
            <w:vAlign w:val="bottom"/>
          </w:tcPr>
          <w:p w14:paraId="22858438" w14:textId="678F5582" w:rsidR="00E23331" w:rsidRDefault="00E23331" w:rsidP="00E23331">
            <w:pPr>
              <w:jc w:val="right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</w:tr>
      <w:tr w:rsidR="00E23331" w:rsidRPr="0037646B" w14:paraId="0B347D71" w14:textId="77777777" w:rsidTr="007B57D4">
        <w:trPr>
          <w:trHeight w:val="366"/>
        </w:trPr>
        <w:tc>
          <w:tcPr>
            <w:tcW w:w="1373" w:type="dxa"/>
            <w:tcBorders>
              <w:left w:val="single" w:sz="18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43883E71" w14:textId="2171D576" w:rsidR="00E23331" w:rsidRPr="00D80925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5CD04F57" w14:textId="06DBBEAA" w:rsidR="00E23331" w:rsidRPr="00D80925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  <w:r>
              <w:rPr>
                <w:rFonts w:ascii="Microsoft JhengHei" w:eastAsia="Microsoft JhengHei" w:hAnsi="Microsoft JhengHei" w:cs="Times New Roman"/>
                <w:sz w:val="20"/>
                <w:szCs w:val="20"/>
              </w:rPr>
              <w:t>5</w:t>
            </w:r>
          </w:p>
        </w:tc>
        <w:tc>
          <w:tcPr>
            <w:tcW w:w="3724" w:type="dxa"/>
            <w:gridSpan w:val="2"/>
            <w:vAlign w:val="center"/>
          </w:tcPr>
          <w:p w14:paraId="3E8091B9" w14:textId="2319F534" w:rsidR="00E23331" w:rsidRPr="00E81BC8" w:rsidRDefault="00E23331" w:rsidP="00E23331">
            <w:pPr>
              <w:jc w:val="center"/>
              <w:rPr>
                <w:rFonts w:asciiTheme="majorHAnsi" w:eastAsia="Microsoft JhengHei" w:hAnsiTheme="majorHAnsi" w:cstheme="majorHAnsi"/>
                <w:sz w:val="20"/>
                <w:szCs w:val="20"/>
              </w:rPr>
            </w:pPr>
          </w:p>
        </w:tc>
        <w:tc>
          <w:tcPr>
            <w:tcW w:w="953" w:type="dxa"/>
            <w:vAlign w:val="center"/>
          </w:tcPr>
          <w:p w14:paraId="65634D3B" w14:textId="547A5B09" w:rsidR="00E23331" w:rsidRPr="00D80925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2D96C745" w14:textId="307CC6C4" w:rsidR="00E23331" w:rsidRPr="00D80925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0C677F0E" w14:textId="7E6FF691" w:rsidR="00E23331" w:rsidRPr="00D80925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right w:val="single" w:sz="18" w:space="0" w:color="auto"/>
            </w:tcBorders>
            <w:tcMar>
              <w:top w:w="57" w:type="dxa"/>
              <w:bottom w:w="57" w:type="dxa"/>
            </w:tcMar>
            <w:vAlign w:val="bottom"/>
          </w:tcPr>
          <w:p w14:paraId="7981FF85" w14:textId="00D03D7D" w:rsidR="00E23331" w:rsidRPr="00D80925" w:rsidRDefault="00E23331" w:rsidP="00E23331">
            <w:pPr>
              <w:jc w:val="right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</w:tr>
      <w:tr w:rsidR="00E23331" w:rsidRPr="00CB3613" w14:paraId="0A09803F" w14:textId="77777777" w:rsidTr="007B57D4">
        <w:trPr>
          <w:trHeight w:val="366"/>
        </w:trPr>
        <w:tc>
          <w:tcPr>
            <w:tcW w:w="1373" w:type="dxa"/>
            <w:tcBorders>
              <w:left w:val="single" w:sz="18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5BA35F4C" w14:textId="2716CDE9" w:rsidR="00E23331" w:rsidRPr="00D80925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258BD236" w14:textId="03B1E8B1" w:rsidR="00E23331" w:rsidRPr="00D80925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  <w:r>
              <w:rPr>
                <w:rFonts w:ascii="Microsoft JhengHei" w:eastAsia="Microsoft JhengHei" w:hAnsi="Microsoft JhengHei" w:cs="Times New Roman"/>
                <w:sz w:val="20"/>
                <w:szCs w:val="20"/>
              </w:rPr>
              <w:t>6</w:t>
            </w:r>
          </w:p>
        </w:tc>
        <w:tc>
          <w:tcPr>
            <w:tcW w:w="3724" w:type="dxa"/>
            <w:gridSpan w:val="2"/>
            <w:vAlign w:val="center"/>
          </w:tcPr>
          <w:p w14:paraId="000C25CE" w14:textId="35E081FD" w:rsidR="00E23331" w:rsidRPr="00E81BC8" w:rsidRDefault="00E23331" w:rsidP="00E23331">
            <w:pPr>
              <w:jc w:val="center"/>
              <w:rPr>
                <w:rFonts w:asciiTheme="majorHAnsi" w:eastAsia="Microsoft JhengHei" w:hAnsiTheme="majorHAnsi" w:cstheme="majorHAnsi"/>
                <w:sz w:val="20"/>
                <w:szCs w:val="20"/>
              </w:rPr>
            </w:pPr>
          </w:p>
        </w:tc>
        <w:tc>
          <w:tcPr>
            <w:tcW w:w="953" w:type="dxa"/>
            <w:vAlign w:val="center"/>
          </w:tcPr>
          <w:p w14:paraId="6D130E8C" w14:textId="75034E2B" w:rsidR="00E23331" w:rsidRPr="00D80925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0F221257" w14:textId="3DE20F97" w:rsidR="00E23331" w:rsidRPr="00D80925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29265013" w14:textId="285309E5" w:rsidR="00E23331" w:rsidRPr="00D80925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right w:val="single" w:sz="18" w:space="0" w:color="auto"/>
            </w:tcBorders>
            <w:tcMar>
              <w:top w:w="57" w:type="dxa"/>
              <w:bottom w:w="57" w:type="dxa"/>
            </w:tcMar>
            <w:vAlign w:val="bottom"/>
          </w:tcPr>
          <w:p w14:paraId="3DDAB2C8" w14:textId="4FD38F0B" w:rsidR="00E23331" w:rsidRPr="00D80925" w:rsidRDefault="00E23331" w:rsidP="00E23331">
            <w:pPr>
              <w:jc w:val="right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</w:tr>
      <w:tr w:rsidR="00E23331" w:rsidRPr="00CB3613" w14:paraId="41C9A633" w14:textId="77777777" w:rsidTr="007B57D4">
        <w:trPr>
          <w:trHeight w:val="366"/>
        </w:trPr>
        <w:tc>
          <w:tcPr>
            <w:tcW w:w="1373" w:type="dxa"/>
            <w:tcBorders>
              <w:left w:val="single" w:sz="18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2A591A30" w14:textId="30E63D69" w:rsidR="00E23331" w:rsidRPr="00D80925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374E7675" w14:textId="59DB56CD" w:rsidR="00E23331" w:rsidRPr="00D80925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  <w:r>
              <w:rPr>
                <w:rFonts w:ascii="Microsoft JhengHei" w:eastAsia="Microsoft JhengHei" w:hAnsi="Microsoft JhengHei" w:cs="Times New Roman"/>
                <w:sz w:val="20"/>
                <w:szCs w:val="20"/>
              </w:rPr>
              <w:t>7</w:t>
            </w:r>
          </w:p>
        </w:tc>
        <w:tc>
          <w:tcPr>
            <w:tcW w:w="3724" w:type="dxa"/>
            <w:gridSpan w:val="2"/>
            <w:vAlign w:val="center"/>
          </w:tcPr>
          <w:p w14:paraId="58234A3B" w14:textId="00E7A64C" w:rsidR="00E23331" w:rsidRPr="00E81BC8" w:rsidRDefault="00E23331" w:rsidP="00E23331">
            <w:pPr>
              <w:jc w:val="center"/>
              <w:rPr>
                <w:rFonts w:asciiTheme="majorHAnsi" w:eastAsia="Microsoft JhengHei" w:hAnsiTheme="majorHAnsi" w:cstheme="majorHAnsi"/>
                <w:sz w:val="20"/>
                <w:szCs w:val="20"/>
              </w:rPr>
            </w:pPr>
          </w:p>
        </w:tc>
        <w:tc>
          <w:tcPr>
            <w:tcW w:w="953" w:type="dxa"/>
            <w:vAlign w:val="center"/>
          </w:tcPr>
          <w:p w14:paraId="5CE3B091" w14:textId="1ADAC906" w:rsidR="00E23331" w:rsidRPr="00D80925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25F9A389" w14:textId="247CEB26" w:rsidR="00E23331" w:rsidRPr="00D80925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75039815" w14:textId="14AF5B5A" w:rsidR="00E23331" w:rsidRPr="00D80925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right w:val="single" w:sz="18" w:space="0" w:color="auto"/>
            </w:tcBorders>
            <w:tcMar>
              <w:top w:w="57" w:type="dxa"/>
              <w:bottom w:w="57" w:type="dxa"/>
            </w:tcMar>
            <w:vAlign w:val="bottom"/>
          </w:tcPr>
          <w:p w14:paraId="25EE4B40" w14:textId="02238067" w:rsidR="00E23331" w:rsidRPr="00D80925" w:rsidRDefault="00E23331" w:rsidP="00E23331">
            <w:pPr>
              <w:jc w:val="right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</w:tr>
      <w:tr w:rsidR="00E23331" w:rsidRPr="00CB3613" w14:paraId="74DA7467" w14:textId="77777777" w:rsidTr="007B57D4">
        <w:trPr>
          <w:trHeight w:val="366"/>
        </w:trPr>
        <w:tc>
          <w:tcPr>
            <w:tcW w:w="1373" w:type="dxa"/>
            <w:tcBorders>
              <w:left w:val="single" w:sz="18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7E61D8E" w14:textId="0BCEAFDA" w:rsidR="00E23331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12088FFB" w14:textId="1EA94934" w:rsidR="00E23331" w:rsidRPr="00D80925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  <w:r>
              <w:rPr>
                <w:rFonts w:ascii="Microsoft JhengHei" w:eastAsia="Microsoft JhengHei" w:hAnsi="Microsoft JhengHei" w:cs="Times New Roman"/>
                <w:sz w:val="20"/>
                <w:szCs w:val="20"/>
              </w:rPr>
              <w:t>8</w:t>
            </w:r>
          </w:p>
        </w:tc>
        <w:tc>
          <w:tcPr>
            <w:tcW w:w="3724" w:type="dxa"/>
            <w:gridSpan w:val="2"/>
            <w:vAlign w:val="center"/>
          </w:tcPr>
          <w:p w14:paraId="6D88454E" w14:textId="51E36DDA" w:rsidR="00E23331" w:rsidRPr="00E81BC8" w:rsidRDefault="00E23331" w:rsidP="00E23331">
            <w:pPr>
              <w:jc w:val="center"/>
              <w:rPr>
                <w:rFonts w:asciiTheme="majorHAnsi" w:eastAsia="Microsoft JhengHei" w:hAnsiTheme="majorHAnsi" w:cstheme="majorHAnsi"/>
                <w:sz w:val="20"/>
                <w:szCs w:val="20"/>
              </w:rPr>
            </w:pPr>
          </w:p>
        </w:tc>
        <w:tc>
          <w:tcPr>
            <w:tcW w:w="953" w:type="dxa"/>
            <w:vAlign w:val="center"/>
          </w:tcPr>
          <w:p w14:paraId="1FD7B939" w14:textId="565EB954" w:rsidR="00E23331" w:rsidRPr="00D80925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31E98B29" w14:textId="6755DBBB" w:rsidR="00E23331" w:rsidRPr="00D80925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678C7A5C" w14:textId="26505846" w:rsidR="00E23331" w:rsidRPr="00D80925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right w:val="single" w:sz="18" w:space="0" w:color="auto"/>
            </w:tcBorders>
            <w:tcMar>
              <w:top w:w="57" w:type="dxa"/>
              <w:bottom w:w="57" w:type="dxa"/>
            </w:tcMar>
            <w:vAlign w:val="bottom"/>
          </w:tcPr>
          <w:p w14:paraId="133F0CCB" w14:textId="2701A179" w:rsidR="00E23331" w:rsidRPr="00D80925" w:rsidRDefault="00E23331" w:rsidP="00E23331">
            <w:pPr>
              <w:jc w:val="right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</w:tr>
      <w:tr w:rsidR="00E23331" w:rsidRPr="00CB3613" w14:paraId="1F2D3D82" w14:textId="77777777" w:rsidTr="007B57D4">
        <w:trPr>
          <w:trHeight w:val="366"/>
        </w:trPr>
        <w:tc>
          <w:tcPr>
            <w:tcW w:w="1373" w:type="dxa"/>
            <w:tcBorders>
              <w:left w:val="single" w:sz="18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52B022EB" w14:textId="133CF558" w:rsidR="00E23331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4A387447" w14:textId="141E3E27" w:rsidR="00E23331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  <w:r>
              <w:rPr>
                <w:rFonts w:ascii="Microsoft JhengHei" w:eastAsia="Microsoft JhengHei" w:hAnsi="Microsoft JhengHei" w:cs="Times New Roman"/>
                <w:sz w:val="20"/>
                <w:szCs w:val="20"/>
              </w:rPr>
              <w:t>9</w:t>
            </w:r>
          </w:p>
        </w:tc>
        <w:tc>
          <w:tcPr>
            <w:tcW w:w="3724" w:type="dxa"/>
            <w:gridSpan w:val="2"/>
            <w:vAlign w:val="center"/>
          </w:tcPr>
          <w:p w14:paraId="72D198A3" w14:textId="1CFA1F89" w:rsidR="00E23331" w:rsidRDefault="00E23331" w:rsidP="00E23331">
            <w:pPr>
              <w:jc w:val="center"/>
              <w:rPr>
                <w:rFonts w:asciiTheme="majorHAnsi" w:eastAsia="Microsoft JhengHei" w:hAnsiTheme="majorHAnsi" w:cstheme="majorHAnsi"/>
                <w:sz w:val="20"/>
                <w:szCs w:val="20"/>
              </w:rPr>
            </w:pPr>
          </w:p>
        </w:tc>
        <w:tc>
          <w:tcPr>
            <w:tcW w:w="953" w:type="dxa"/>
            <w:vAlign w:val="center"/>
          </w:tcPr>
          <w:p w14:paraId="6DD9A50A" w14:textId="0AF8B6AB" w:rsidR="00E23331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519D6C57" w14:textId="63DB8759" w:rsidR="00E23331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1F521B40" w14:textId="73574154" w:rsidR="00E23331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right w:val="single" w:sz="18" w:space="0" w:color="auto"/>
            </w:tcBorders>
            <w:tcMar>
              <w:top w:w="57" w:type="dxa"/>
              <w:bottom w:w="57" w:type="dxa"/>
            </w:tcMar>
            <w:vAlign w:val="bottom"/>
          </w:tcPr>
          <w:p w14:paraId="2BEC3154" w14:textId="049C5F54" w:rsidR="00E23331" w:rsidRDefault="00E23331" w:rsidP="00E23331">
            <w:pPr>
              <w:jc w:val="right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</w:tr>
      <w:tr w:rsidR="00E23331" w:rsidRPr="00CB3613" w14:paraId="3656E90C" w14:textId="77777777" w:rsidTr="007B57D4">
        <w:trPr>
          <w:trHeight w:val="366"/>
        </w:trPr>
        <w:tc>
          <w:tcPr>
            <w:tcW w:w="1373" w:type="dxa"/>
            <w:tcBorders>
              <w:left w:val="single" w:sz="18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F9FEE40" w14:textId="249CFED2" w:rsidR="00E23331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7583EB0F" w14:textId="7FFC1E96" w:rsidR="00E23331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  <w:r>
              <w:rPr>
                <w:rFonts w:ascii="Microsoft JhengHei" w:eastAsia="Microsoft JhengHei" w:hAnsi="Microsoft JhengHei" w:cs="Times New Roman"/>
                <w:sz w:val="20"/>
                <w:szCs w:val="20"/>
              </w:rPr>
              <w:t>10</w:t>
            </w:r>
          </w:p>
        </w:tc>
        <w:tc>
          <w:tcPr>
            <w:tcW w:w="3724" w:type="dxa"/>
            <w:gridSpan w:val="2"/>
            <w:vAlign w:val="center"/>
          </w:tcPr>
          <w:p w14:paraId="60DD882C" w14:textId="429899D2" w:rsidR="00E23331" w:rsidRDefault="00E23331" w:rsidP="00E23331">
            <w:pPr>
              <w:jc w:val="center"/>
              <w:rPr>
                <w:rFonts w:asciiTheme="majorHAnsi" w:eastAsia="Microsoft JhengHei" w:hAnsiTheme="majorHAnsi" w:cstheme="majorHAnsi"/>
                <w:sz w:val="20"/>
                <w:szCs w:val="20"/>
              </w:rPr>
            </w:pPr>
          </w:p>
        </w:tc>
        <w:tc>
          <w:tcPr>
            <w:tcW w:w="953" w:type="dxa"/>
            <w:vAlign w:val="center"/>
          </w:tcPr>
          <w:p w14:paraId="2DBDE537" w14:textId="028467DC" w:rsidR="00E23331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690F31AA" w14:textId="77E4492E" w:rsidR="00E23331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06F139ED" w14:textId="757233CA" w:rsidR="00E23331" w:rsidRDefault="00E23331" w:rsidP="00E23331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right w:val="single" w:sz="18" w:space="0" w:color="auto"/>
            </w:tcBorders>
            <w:tcMar>
              <w:top w:w="57" w:type="dxa"/>
              <w:bottom w:w="57" w:type="dxa"/>
            </w:tcMar>
            <w:vAlign w:val="bottom"/>
          </w:tcPr>
          <w:p w14:paraId="6F47F38A" w14:textId="7E01BEC0" w:rsidR="00E23331" w:rsidRDefault="00E23331" w:rsidP="00E23331">
            <w:pPr>
              <w:jc w:val="right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</w:tr>
      <w:tr w:rsidR="00CB3613" w:rsidRPr="00CB3613" w14:paraId="7B8F3C25" w14:textId="77777777" w:rsidTr="007B57D4">
        <w:trPr>
          <w:trHeight w:val="366"/>
        </w:trPr>
        <w:tc>
          <w:tcPr>
            <w:tcW w:w="1373" w:type="dxa"/>
            <w:tcBorders>
              <w:left w:val="single" w:sz="18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5549ED6A" w14:textId="48ED27DA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1025DC3E" w14:textId="58ED4A8D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  <w:r>
              <w:rPr>
                <w:rFonts w:ascii="Microsoft JhengHei" w:eastAsia="Microsoft JhengHei" w:hAnsi="Microsoft JhengHei" w:cs="Times New Roman"/>
                <w:sz w:val="20"/>
                <w:szCs w:val="20"/>
              </w:rPr>
              <w:t>11</w:t>
            </w:r>
          </w:p>
        </w:tc>
        <w:tc>
          <w:tcPr>
            <w:tcW w:w="3724" w:type="dxa"/>
            <w:gridSpan w:val="2"/>
            <w:vAlign w:val="center"/>
          </w:tcPr>
          <w:p w14:paraId="177EFD1C" w14:textId="35AAB6C3" w:rsidR="00CB3613" w:rsidRDefault="00CB3613" w:rsidP="00CB3613">
            <w:pPr>
              <w:jc w:val="center"/>
              <w:rPr>
                <w:rFonts w:asciiTheme="majorHAnsi" w:eastAsia="Microsoft JhengHei" w:hAnsiTheme="majorHAnsi" w:cstheme="majorHAnsi"/>
                <w:sz w:val="20"/>
                <w:szCs w:val="20"/>
              </w:rPr>
            </w:pPr>
          </w:p>
        </w:tc>
        <w:tc>
          <w:tcPr>
            <w:tcW w:w="953" w:type="dxa"/>
            <w:vAlign w:val="center"/>
          </w:tcPr>
          <w:p w14:paraId="7DC0D2B1" w14:textId="01ECBB97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695FC0FE" w14:textId="4BEEB1F8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197BB14F" w14:textId="15418BAF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right w:val="single" w:sz="18" w:space="0" w:color="auto"/>
            </w:tcBorders>
            <w:tcMar>
              <w:top w:w="57" w:type="dxa"/>
              <w:bottom w:w="57" w:type="dxa"/>
            </w:tcMar>
            <w:vAlign w:val="bottom"/>
          </w:tcPr>
          <w:p w14:paraId="394DDFCB" w14:textId="6FDCABBA" w:rsidR="00CB3613" w:rsidRDefault="00CB3613" w:rsidP="00CB3613">
            <w:pPr>
              <w:jc w:val="right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</w:tr>
      <w:tr w:rsidR="00CB3613" w:rsidRPr="00CB3613" w14:paraId="1702BDA3" w14:textId="77777777" w:rsidTr="007B57D4">
        <w:trPr>
          <w:trHeight w:val="366"/>
        </w:trPr>
        <w:tc>
          <w:tcPr>
            <w:tcW w:w="1373" w:type="dxa"/>
            <w:tcBorders>
              <w:left w:val="single" w:sz="18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6A180F6E" w14:textId="4D1EAD09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3814EC64" w14:textId="0A760D45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  <w:r>
              <w:rPr>
                <w:rFonts w:ascii="Microsoft JhengHei" w:eastAsia="Microsoft JhengHei" w:hAnsi="Microsoft JhengHei" w:cs="Times New Roman"/>
                <w:sz w:val="20"/>
                <w:szCs w:val="20"/>
              </w:rPr>
              <w:t>12</w:t>
            </w:r>
          </w:p>
        </w:tc>
        <w:tc>
          <w:tcPr>
            <w:tcW w:w="3724" w:type="dxa"/>
            <w:gridSpan w:val="2"/>
            <w:vAlign w:val="center"/>
          </w:tcPr>
          <w:p w14:paraId="15BD94B8" w14:textId="71322E34" w:rsidR="00CB3613" w:rsidRDefault="00CB3613" w:rsidP="00CB3613">
            <w:pPr>
              <w:jc w:val="center"/>
              <w:rPr>
                <w:rFonts w:asciiTheme="majorHAnsi" w:eastAsia="Microsoft JhengHei" w:hAnsiTheme="majorHAnsi" w:cstheme="majorHAnsi"/>
                <w:sz w:val="20"/>
                <w:szCs w:val="20"/>
              </w:rPr>
            </w:pPr>
          </w:p>
        </w:tc>
        <w:tc>
          <w:tcPr>
            <w:tcW w:w="953" w:type="dxa"/>
            <w:vAlign w:val="center"/>
          </w:tcPr>
          <w:p w14:paraId="24FF08E6" w14:textId="71E54A86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67051FEB" w14:textId="1F2E4B3E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4AA65555" w14:textId="0AB206AA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right w:val="single" w:sz="18" w:space="0" w:color="auto"/>
            </w:tcBorders>
            <w:tcMar>
              <w:top w:w="57" w:type="dxa"/>
              <w:bottom w:w="57" w:type="dxa"/>
            </w:tcMar>
            <w:vAlign w:val="bottom"/>
          </w:tcPr>
          <w:p w14:paraId="6A248B59" w14:textId="7FB4FED8" w:rsidR="00CB3613" w:rsidRDefault="00CB3613" w:rsidP="00CB3613">
            <w:pPr>
              <w:jc w:val="right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</w:tr>
      <w:tr w:rsidR="00CB3613" w:rsidRPr="00CB3613" w14:paraId="5FC8F578" w14:textId="77777777" w:rsidTr="007B57D4">
        <w:trPr>
          <w:trHeight w:val="366"/>
        </w:trPr>
        <w:tc>
          <w:tcPr>
            <w:tcW w:w="1373" w:type="dxa"/>
            <w:tcBorders>
              <w:left w:val="single" w:sz="18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42E30DE5" w14:textId="2CE1201E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1B98D892" w14:textId="6F70B238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  <w:r>
              <w:rPr>
                <w:rFonts w:ascii="Microsoft JhengHei" w:eastAsia="Microsoft JhengHei" w:hAnsi="Microsoft JhengHei" w:cs="Times New Roman"/>
                <w:sz w:val="20"/>
                <w:szCs w:val="20"/>
              </w:rPr>
              <w:t>13</w:t>
            </w:r>
          </w:p>
        </w:tc>
        <w:tc>
          <w:tcPr>
            <w:tcW w:w="3724" w:type="dxa"/>
            <w:gridSpan w:val="2"/>
            <w:vAlign w:val="center"/>
          </w:tcPr>
          <w:p w14:paraId="51B90C5D" w14:textId="2D237927" w:rsidR="00CB3613" w:rsidRDefault="00CB3613" w:rsidP="00CB3613">
            <w:pPr>
              <w:jc w:val="center"/>
              <w:rPr>
                <w:rFonts w:asciiTheme="majorHAnsi" w:eastAsia="Microsoft JhengHei" w:hAnsiTheme="majorHAnsi" w:cstheme="majorHAnsi"/>
                <w:sz w:val="20"/>
                <w:szCs w:val="20"/>
              </w:rPr>
            </w:pPr>
          </w:p>
        </w:tc>
        <w:tc>
          <w:tcPr>
            <w:tcW w:w="953" w:type="dxa"/>
            <w:vAlign w:val="center"/>
          </w:tcPr>
          <w:p w14:paraId="431C35E2" w14:textId="0468D924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2C4C00BC" w14:textId="4E093C53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7AC4F9C5" w14:textId="6AB64C52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right w:val="single" w:sz="18" w:space="0" w:color="auto"/>
            </w:tcBorders>
            <w:tcMar>
              <w:top w:w="57" w:type="dxa"/>
              <w:bottom w:w="57" w:type="dxa"/>
            </w:tcMar>
            <w:vAlign w:val="bottom"/>
          </w:tcPr>
          <w:p w14:paraId="71AEF3B9" w14:textId="5DA1A379" w:rsidR="00CB3613" w:rsidRDefault="00CB3613" w:rsidP="00CB3613">
            <w:pPr>
              <w:jc w:val="right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</w:tr>
      <w:tr w:rsidR="00CB3613" w:rsidRPr="00CB3613" w14:paraId="74A1EDE9" w14:textId="77777777" w:rsidTr="007B57D4">
        <w:trPr>
          <w:trHeight w:val="366"/>
        </w:trPr>
        <w:tc>
          <w:tcPr>
            <w:tcW w:w="1373" w:type="dxa"/>
            <w:tcBorders>
              <w:left w:val="single" w:sz="18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05623CE7" w14:textId="5399DD50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24C7287C" w14:textId="1E2F336C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  <w:r>
              <w:rPr>
                <w:rFonts w:ascii="Microsoft JhengHei" w:eastAsia="Microsoft JhengHei" w:hAnsi="Microsoft JhengHei" w:cs="Times New Roman"/>
                <w:sz w:val="20"/>
                <w:szCs w:val="20"/>
              </w:rPr>
              <w:t>14</w:t>
            </w:r>
          </w:p>
        </w:tc>
        <w:tc>
          <w:tcPr>
            <w:tcW w:w="3724" w:type="dxa"/>
            <w:gridSpan w:val="2"/>
            <w:vAlign w:val="center"/>
          </w:tcPr>
          <w:p w14:paraId="0768EA3A" w14:textId="44EB952D" w:rsidR="00CB3613" w:rsidRDefault="00CB3613" w:rsidP="00CB3613">
            <w:pPr>
              <w:jc w:val="center"/>
              <w:rPr>
                <w:rFonts w:asciiTheme="majorHAnsi" w:eastAsia="Microsoft JhengHei" w:hAnsiTheme="majorHAnsi" w:cstheme="majorHAnsi"/>
                <w:sz w:val="20"/>
                <w:szCs w:val="20"/>
              </w:rPr>
            </w:pPr>
          </w:p>
        </w:tc>
        <w:tc>
          <w:tcPr>
            <w:tcW w:w="953" w:type="dxa"/>
            <w:vAlign w:val="center"/>
          </w:tcPr>
          <w:p w14:paraId="5EEE69FE" w14:textId="455EF832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7B651494" w14:textId="0A8DC0B0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6FD373C3" w14:textId="6E9AD834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right w:val="single" w:sz="18" w:space="0" w:color="auto"/>
            </w:tcBorders>
            <w:tcMar>
              <w:top w:w="57" w:type="dxa"/>
              <w:bottom w:w="57" w:type="dxa"/>
            </w:tcMar>
            <w:vAlign w:val="bottom"/>
          </w:tcPr>
          <w:p w14:paraId="1E0D05BD" w14:textId="1D092E4E" w:rsidR="00CB3613" w:rsidRDefault="00CB3613" w:rsidP="00CB3613">
            <w:pPr>
              <w:jc w:val="right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</w:tr>
      <w:tr w:rsidR="00CB3613" w:rsidRPr="00CB3613" w14:paraId="231FBC4C" w14:textId="77777777" w:rsidTr="007B57D4">
        <w:trPr>
          <w:trHeight w:val="366"/>
        </w:trPr>
        <w:tc>
          <w:tcPr>
            <w:tcW w:w="1373" w:type="dxa"/>
            <w:tcBorders>
              <w:left w:val="single" w:sz="18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49A649EB" w14:textId="50CC2BAA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0B6EA9FF" w14:textId="4E988BEB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  <w:r>
              <w:rPr>
                <w:rFonts w:ascii="Microsoft JhengHei" w:eastAsia="Microsoft JhengHei" w:hAnsi="Microsoft JhengHei" w:cs="Times New Roman"/>
                <w:sz w:val="20"/>
                <w:szCs w:val="20"/>
              </w:rPr>
              <w:t>15</w:t>
            </w:r>
          </w:p>
        </w:tc>
        <w:tc>
          <w:tcPr>
            <w:tcW w:w="3724" w:type="dxa"/>
            <w:gridSpan w:val="2"/>
            <w:vAlign w:val="center"/>
          </w:tcPr>
          <w:p w14:paraId="2F7C4526" w14:textId="1CC6A82E" w:rsidR="00CB3613" w:rsidRDefault="00CB3613" w:rsidP="00CB3613">
            <w:pPr>
              <w:jc w:val="center"/>
              <w:rPr>
                <w:rFonts w:asciiTheme="majorHAnsi" w:eastAsia="Microsoft JhengHei" w:hAnsiTheme="majorHAnsi" w:cstheme="majorHAnsi"/>
                <w:sz w:val="20"/>
                <w:szCs w:val="20"/>
              </w:rPr>
            </w:pPr>
          </w:p>
        </w:tc>
        <w:tc>
          <w:tcPr>
            <w:tcW w:w="953" w:type="dxa"/>
            <w:vAlign w:val="center"/>
          </w:tcPr>
          <w:p w14:paraId="4D758E68" w14:textId="67645FE4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31E51030" w14:textId="535C1BD6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3BAAC433" w14:textId="45652ABE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right w:val="single" w:sz="18" w:space="0" w:color="auto"/>
            </w:tcBorders>
            <w:tcMar>
              <w:top w:w="57" w:type="dxa"/>
              <w:bottom w:w="57" w:type="dxa"/>
            </w:tcMar>
            <w:vAlign w:val="bottom"/>
          </w:tcPr>
          <w:p w14:paraId="2135AC4D" w14:textId="0442158B" w:rsidR="00CB3613" w:rsidRDefault="00CB3613" w:rsidP="00CB3613">
            <w:pPr>
              <w:jc w:val="right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</w:tr>
      <w:tr w:rsidR="00CB3613" w:rsidRPr="00CB3613" w14:paraId="7FF5E2A9" w14:textId="77777777" w:rsidTr="007B57D4">
        <w:trPr>
          <w:trHeight w:val="366"/>
        </w:trPr>
        <w:tc>
          <w:tcPr>
            <w:tcW w:w="1373" w:type="dxa"/>
            <w:tcBorders>
              <w:left w:val="single" w:sz="18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2EBBA5B5" w14:textId="43B3FE49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6FD0CCEB" w14:textId="3BCDAE16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  <w:r>
              <w:rPr>
                <w:rFonts w:ascii="Microsoft JhengHei" w:eastAsia="Microsoft JhengHei" w:hAnsi="Microsoft JhengHei" w:cs="Times New Roman"/>
                <w:sz w:val="20"/>
                <w:szCs w:val="20"/>
              </w:rPr>
              <w:t>16</w:t>
            </w:r>
          </w:p>
        </w:tc>
        <w:tc>
          <w:tcPr>
            <w:tcW w:w="3724" w:type="dxa"/>
            <w:gridSpan w:val="2"/>
            <w:vAlign w:val="center"/>
          </w:tcPr>
          <w:p w14:paraId="38524E1B" w14:textId="0C2EB578" w:rsidR="00CB3613" w:rsidRDefault="00CB3613" w:rsidP="00CB3613">
            <w:pPr>
              <w:jc w:val="center"/>
              <w:rPr>
                <w:rFonts w:asciiTheme="majorHAnsi" w:eastAsia="Microsoft JhengHei" w:hAnsiTheme="majorHAnsi" w:cstheme="majorHAnsi"/>
                <w:sz w:val="20"/>
                <w:szCs w:val="20"/>
              </w:rPr>
            </w:pPr>
          </w:p>
        </w:tc>
        <w:tc>
          <w:tcPr>
            <w:tcW w:w="953" w:type="dxa"/>
            <w:vAlign w:val="center"/>
          </w:tcPr>
          <w:p w14:paraId="488B29AA" w14:textId="10BFA3D8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1DCA4004" w14:textId="0FA4B8DC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7306AA73" w14:textId="55258B92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right w:val="single" w:sz="18" w:space="0" w:color="auto"/>
            </w:tcBorders>
            <w:tcMar>
              <w:top w:w="57" w:type="dxa"/>
              <w:bottom w:w="57" w:type="dxa"/>
            </w:tcMar>
            <w:vAlign w:val="bottom"/>
          </w:tcPr>
          <w:p w14:paraId="61C5E52D" w14:textId="7641399A" w:rsidR="00CB3613" w:rsidRDefault="00CB3613" w:rsidP="00CB3613">
            <w:pPr>
              <w:jc w:val="right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</w:tr>
      <w:tr w:rsidR="00CB3613" w:rsidRPr="00CB3613" w14:paraId="6EEDB835" w14:textId="77777777" w:rsidTr="007B57D4">
        <w:trPr>
          <w:trHeight w:val="366"/>
        </w:trPr>
        <w:tc>
          <w:tcPr>
            <w:tcW w:w="1373" w:type="dxa"/>
            <w:tcBorders>
              <w:left w:val="single" w:sz="18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5C71B04" w14:textId="6B2F1514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32644584" w14:textId="33433883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  <w:r>
              <w:rPr>
                <w:rFonts w:ascii="Microsoft JhengHei" w:eastAsia="Microsoft JhengHei" w:hAnsi="Microsoft JhengHei" w:cs="Times New Roman"/>
                <w:sz w:val="20"/>
                <w:szCs w:val="20"/>
              </w:rPr>
              <w:t>17</w:t>
            </w:r>
          </w:p>
        </w:tc>
        <w:tc>
          <w:tcPr>
            <w:tcW w:w="3724" w:type="dxa"/>
            <w:gridSpan w:val="2"/>
            <w:vAlign w:val="center"/>
          </w:tcPr>
          <w:p w14:paraId="4BCBA35B" w14:textId="76F47E61" w:rsidR="00CB3613" w:rsidRDefault="00CB3613" w:rsidP="00CB3613">
            <w:pPr>
              <w:jc w:val="center"/>
              <w:rPr>
                <w:rFonts w:asciiTheme="majorHAnsi" w:eastAsia="Microsoft JhengHei" w:hAnsiTheme="majorHAnsi" w:cstheme="majorHAnsi"/>
                <w:sz w:val="20"/>
                <w:szCs w:val="20"/>
              </w:rPr>
            </w:pPr>
          </w:p>
        </w:tc>
        <w:tc>
          <w:tcPr>
            <w:tcW w:w="953" w:type="dxa"/>
            <w:vAlign w:val="center"/>
          </w:tcPr>
          <w:p w14:paraId="5E46C20F" w14:textId="22FD4C2B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5B8F97C8" w14:textId="3D549AC7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2EBEC7CC" w14:textId="1C6843FF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right w:val="single" w:sz="18" w:space="0" w:color="auto"/>
            </w:tcBorders>
            <w:tcMar>
              <w:top w:w="57" w:type="dxa"/>
              <w:bottom w:w="57" w:type="dxa"/>
            </w:tcMar>
            <w:vAlign w:val="bottom"/>
          </w:tcPr>
          <w:p w14:paraId="6803A56A" w14:textId="3F4BCD6B" w:rsidR="00CB3613" w:rsidRDefault="00CB3613" w:rsidP="00CB3613">
            <w:pPr>
              <w:jc w:val="right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</w:tr>
      <w:tr w:rsidR="00CB3613" w:rsidRPr="00CB3613" w14:paraId="2DDB27D2" w14:textId="77777777" w:rsidTr="007B57D4">
        <w:trPr>
          <w:trHeight w:val="366"/>
        </w:trPr>
        <w:tc>
          <w:tcPr>
            <w:tcW w:w="1373" w:type="dxa"/>
            <w:tcBorders>
              <w:left w:val="single" w:sz="18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1BAD78FA" w14:textId="084882F3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6906D4CD" w14:textId="1287C069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  <w:r>
              <w:rPr>
                <w:rFonts w:ascii="Microsoft JhengHei" w:eastAsia="Microsoft JhengHei" w:hAnsi="Microsoft JhengHei" w:cs="Times New Roman"/>
                <w:sz w:val="20"/>
                <w:szCs w:val="20"/>
              </w:rPr>
              <w:t>18</w:t>
            </w:r>
          </w:p>
        </w:tc>
        <w:tc>
          <w:tcPr>
            <w:tcW w:w="3724" w:type="dxa"/>
            <w:gridSpan w:val="2"/>
            <w:vAlign w:val="center"/>
          </w:tcPr>
          <w:p w14:paraId="461EAF56" w14:textId="1CA13B83" w:rsidR="00CB3613" w:rsidRDefault="00CB3613" w:rsidP="00CB3613">
            <w:pPr>
              <w:jc w:val="center"/>
              <w:rPr>
                <w:rFonts w:asciiTheme="majorHAnsi" w:eastAsia="Microsoft JhengHei" w:hAnsiTheme="majorHAnsi" w:cstheme="majorHAnsi"/>
                <w:sz w:val="20"/>
                <w:szCs w:val="20"/>
              </w:rPr>
            </w:pPr>
          </w:p>
        </w:tc>
        <w:tc>
          <w:tcPr>
            <w:tcW w:w="953" w:type="dxa"/>
            <w:vAlign w:val="center"/>
          </w:tcPr>
          <w:p w14:paraId="2239618B" w14:textId="6A5FD806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0E5FC92C" w14:textId="71C28960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0BB54EE4" w14:textId="67054CF3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right w:val="single" w:sz="18" w:space="0" w:color="auto"/>
            </w:tcBorders>
            <w:tcMar>
              <w:top w:w="57" w:type="dxa"/>
              <w:bottom w:w="57" w:type="dxa"/>
            </w:tcMar>
            <w:vAlign w:val="bottom"/>
          </w:tcPr>
          <w:p w14:paraId="45A03341" w14:textId="5A14611B" w:rsidR="00CB3613" w:rsidRDefault="00CB3613" w:rsidP="00CB3613">
            <w:pPr>
              <w:jc w:val="right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</w:tr>
      <w:tr w:rsidR="00CB3613" w:rsidRPr="00CB3613" w14:paraId="03094410" w14:textId="77777777" w:rsidTr="007B57D4">
        <w:trPr>
          <w:trHeight w:val="366"/>
        </w:trPr>
        <w:tc>
          <w:tcPr>
            <w:tcW w:w="1373" w:type="dxa"/>
            <w:tcBorders>
              <w:left w:val="single" w:sz="18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564B4FA4" w14:textId="60D4604B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223B309B" w14:textId="59F6B958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  <w:r>
              <w:rPr>
                <w:rFonts w:ascii="Microsoft JhengHei" w:eastAsia="Microsoft JhengHei" w:hAnsi="Microsoft JhengHei" w:cs="Times New Roman"/>
                <w:sz w:val="20"/>
                <w:szCs w:val="20"/>
              </w:rPr>
              <w:t>19</w:t>
            </w:r>
          </w:p>
        </w:tc>
        <w:tc>
          <w:tcPr>
            <w:tcW w:w="3724" w:type="dxa"/>
            <w:gridSpan w:val="2"/>
            <w:vAlign w:val="center"/>
          </w:tcPr>
          <w:p w14:paraId="53C45E9C" w14:textId="7074D632" w:rsidR="00CB3613" w:rsidRDefault="00CB3613" w:rsidP="00CB3613">
            <w:pPr>
              <w:jc w:val="center"/>
              <w:rPr>
                <w:rFonts w:asciiTheme="majorHAnsi" w:eastAsia="Microsoft JhengHei" w:hAnsiTheme="majorHAnsi" w:cstheme="majorHAnsi"/>
                <w:sz w:val="20"/>
                <w:szCs w:val="20"/>
              </w:rPr>
            </w:pPr>
          </w:p>
        </w:tc>
        <w:tc>
          <w:tcPr>
            <w:tcW w:w="953" w:type="dxa"/>
            <w:vAlign w:val="center"/>
          </w:tcPr>
          <w:p w14:paraId="2F6E5845" w14:textId="79EF462D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373D217D" w14:textId="4F1D13D9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3F3A8AC2" w14:textId="5165F2C6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right w:val="single" w:sz="18" w:space="0" w:color="auto"/>
            </w:tcBorders>
            <w:tcMar>
              <w:top w:w="57" w:type="dxa"/>
              <w:bottom w:w="57" w:type="dxa"/>
            </w:tcMar>
            <w:vAlign w:val="bottom"/>
          </w:tcPr>
          <w:p w14:paraId="43E9FFDB" w14:textId="5ADE1D7A" w:rsidR="00CB3613" w:rsidRDefault="00CB3613" w:rsidP="00CB3613">
            <w:pPr>
              <w:jc w:val="right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</w:tr>
      <w:tr w:rsidR="00CB3613" w:rsidRPr="00CB3613" w14:paraId="54575F2A" w14:textId="77777777" w:rsidTr="007B57D4">
        <w:trPr>
          <w:trHeight w:val="366"/>
        </w:trPr>
        <w:tc>
          <w:tcPr>
            <w:tcW w:w="1373" w:type="dxa"/>
            <w:tcBorders>
              <w:left w:val="single" w:sz="18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16DEC8F4" w14:textId="4E7F0A0B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7BCFF7A7" w14:textId="313A65DE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  <w:r>
              <w:rPr>
                <w:rFonts w:ascii="Microsoft JhengHei" w:eastAsia="Microsoft JhengHei" w:hAnsi="Microsoft JhengHei" w:cs="Times New Roman"/>
                <w:sz w:val="20"/>
                <w:szCs w:val="20"/>
              </w:rPr>
              <w:t>20</w:t>
            </w:r>
          </w:p>
        </w:tc>
        <w:tc>
          <w:tcPr>
            <w:tcW w:w="3724" w:type="dxa"/>
            <w:gridSpan w:val="2"/>
            <w:vAlign w:val="center"/>
          </w:tcPr>
          <w:p w14:paraId="745CB8A7" w14:textId="4D4A328D" w:rsidR="00CB3613" w:rsidRDefault="00CB3613" w:rsidP="00CB3613">
            <w:pPr>
              <w:jc w:val="center"/>
              <w:rPr>
                <w:rFonts w:asciiTheme="majorHAnsi" w:eastAsia="Microsoft JhengHei" w:hAnsiTheme="majorHAnsi" w:cstheme="majorHAnsi"/>
                <w:sz w:val="20"/>
                <w:szCs w:val="20"/>
              </w:rPr>
            </w:pPr>
          </w:p>
        </w:tc>
        <w:tc>
          <w:tcPr>
            <w:tcW w:w="953" w:type="dxa"/>
            <w:vAlign w:val="center"/>
          </w:tcPr>
          <w:p w14:paraId="2424C998" w14:textId="7DBA6735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3256877D" w14:textId="298F3BEF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3C9893E3" w14:textId="4F1F705E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right w:val="single" w:sz="18" w:space="0" w:color="auto"/>
            </w:tcBorders>
            <w:tcMar>
              <w:top w:w="57" w:type="dxa"/>
              <w:bottom w:w="57" w:type="dxa"/>
            </w:tcMar>
            <w:vAlign w:val="bottom"/>
          </w:tcPr>
          <w:p w14:paraId="446E3E43" w14:textId="161DB4E7" w:rsidR="00CB3613" w:rsidRDefault="00CB3613" w:rsidP="00CB3613">
            <w:pPr>
              <w:jc w:val="right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</w:tr>
      <w:tr w:rsidR="00CB3613" w:rsidRPr="00CB3613" w14:paraId="31EB524E" w14:textId="77777777" w:rsidTr="007B57D4">
        <w:trPr>
          <w:trHeight w:val="366"/>
        </w:trPr>
        <w:tc>
          <w:tcPr>
            <w:tcW w:w="1373" w:type="dxa"/>
            <w:tcBorders>
              <w:left w:val="single" w:sz="18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77A852FB" w14:textId="7AB117F1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0F846810" w14:textId="70AACC7F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  <w:r>
              <w:rPr>
                <w:rFonts w:ascii="Microsoft JhengHei" w:eastAsia="Microsoft JhengHei" w:hAnsi="Microsoft JhengHei" w:cs="Times New Roman"/>
                <w:sz w:val="20"/>
                <w:szCs w:val="20"/>
              </w:rPr>
              <w:t>21</w:t>
            </w:r>
          </w:p>
        </w:tc>
        <w:tc>
          <w:tcPr>
            <w:tcW w:w="3724" w:type="dxa"/>
            <w:gridSpan w:val="2"/>
            <w:vAlign w:val="center"/>
          </w:tcPr>
          <w:p w14:paraId="6598F179" w14:textId="328224C3" w:rsidR="00CB3613" w:rsidRDefault="00CB3613" w:rsidP="00CB3613">
            <w:pPr>
              <w:jc w:val="center"/>
              <w:rPr>
                <w:rFonts w:asciiTheme="majorHAnsi" w:eastAsia="Microsoft JhengHei" w:hAnsiTheme="majorHAnsi" w:cstheme="majorHAnsi"/>
                <w:sz w:val="20"/>
                <w:szCs w:val="20"/>
              </w:rPr>
            </w:pPr>
          </w:p>
        </w:tc>
        <w:tc>
          <w:tcPr>
            <w:tcW w:w="953" w:type="dxa"/>
            <w:vAlign w:val="center"/>
          </w:tcPr>
          <w:p w14:paraId="3774899F" w14:textId="731651F7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0CD06A5D" w14:textId="76FAF9F7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328D1DD8" w14:textId="0426A935" w:rsidR="00CB3613" w:rsidRDefault="00CB3613" w:rsidP="00CB3613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right w:val="single" w:sz="18" w:space="0" w:color="auto"/>
            </w:tcBorders>
            <w:tcMar>
              <w:top w:w="57" w:type="dxa"/>
              <w:bottom w:w="57" w:type="dxa"/>
            </w:tcMar>
            <w:vAlign w:val="bottom"/>
          </w:tcPr>
          <w:p w14:paraId="6ABEB9D0" w14:textId="0CB1C4C2" w:rsidR="00CB3613" w:rsidRDefault="00CB3613" w:rsidP="00CB3613">
            <w:pPr>
              <w:jc w:val="right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</w:p>
        </w:tc>
      </w:tr>
      <w:tr w:rsidR="009A5943" w:rsidRPr="0037646B" w14:paraId="3D84B4E9" w14:textId="77777777" w:rsidTr="005154D9">
        <w:trPr>
          <w:trHeight w:val="346"/>
        </w:trPr>
        <w:tc>
          <w:tcPr>
            <w:tcW w:w="8602" w:type="dxa"/>
            <w:gridSpan w:val="7"/>
            <w:tcBorders>
              <w:left w:val="single" w:sz="18" w:space="0" w:color="auto"/>
              <w:bottom w:val="threeDEngrav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045BEC88" w14:textId="02132B34" w:rsidR="000B3D61" w:rsidRPr="00D80925" w:rsidRDefault="005154D9" w:rsidP="00E25E48">
            <w:pPr>
              <w:jc w:val="center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  <w:r w:rsidRPr="00D80925">
              <w:rPr>
                <w:rFonts w:ascii="Microsoft JhengHei" w:eastAsia="Microsoft JhengHei" w:hAnsi="Microsoft JhengHei" w:cs="Times New Roman" w:hint="eastAsia"/>
                <w:sz w:val="20"/>
                <w:szCs w:val="20"/>
              </w:rPr>
              <w:t>T</w:t>
            </w:r>
            <w:r w:rsidRPr="00D80925">
              <w:rPr>
                <w:rFonts w:ascii="Microsoft JhengHei" w:eastAsia="Microsoft JhengHei" w:hAnsi="Microsoft JhengHei" w:cs="Times New Roman"/>
                <w:sz w:val="20"/>
                <w:szCs w:val="20"/>
              </w:rPr>
              <w:t>otal in USD</w:t>
            </w:r>
          </w:p>
        </w:tc>
        <w:tc>
          <w:tcPr>
            <w:tcW w:w="1276" w:type="dxa"/>
            <w:tcBorders>
              <w:bottom w:val="threeDEngrave" w:sz="12" w:space="0" w:color="auto"/>
              <w:right w:val="single" w:sz="18" w:space="0" w:color="auto"/>
            </w:tcBorders>
            <w:tcMar>
              <w:top w:w="57" w:type="dxa"/>
              <w:bottom w:w="57" w:type="dxa"/>
            </w:tcMar>
          </w:tcPr>
          <w:p w14:paraId="558DD72D" w14:textId="5269752D" w:rsidR="000B3D61" w:rsidRPr="00D80925" w:rsidRDefault="00BE3F13" w:rsidP="00E25E48">
            <w:pPr>
              <w:jc w:val="right"/>
              <w:rPr>
                <w:rFonts w:ascii="Microsoft JhengHei" w:eastAsia="Microsoft JhengHei" w:hAnsi="Microsoft JhengHei" w:cs="Times New Roman"/>
                <w:sz w:val="20"/>
                <w:szCs w:val="20"/>
              </w:rPr>
            </w:pPr>
            <w:r>
              <w:rPr>
                <w:rFonts w:ascii="Microsoft JhengHei" w:eastAsia="Microsoft JhengHei" w:hAnsi="Microsoft JhengHei" w:cs="Times New Roman"/>
                <w:sz w:val="20"/>
                <w:szCs w:val="20"/>
              </w:rPr>
              <w:t>$</w:t>
            </w:r>
            <w:r w:rsidR="00E23331">
              <w:rPr>
                <w:rFonts w:ascii="Microsoft JhengHei" w:eastAsia="Microsoft JhengHei" w:hAnsi="Microsoft JhengHei" w:cs="Times New Roman"/>
                <w:sz w:val="20"/>
                <w:szCs w:val="20"/>
              </w:rPr>
              <w:t>---</w:t>
            </w:r>
            <w:r>
              <w:rPr>
                <w:rFonts w:ascii="Microsoft JhengHei" w:eastAsia="Microsoft JhengHei" w:hAnsi="Microsoft JhengHei" w:cs="Times New Roman"/>
                <w:sz w:val="20"/>
                <w:szCs w:val="20"/>
              </w:rPr>
              <w:t>.</w:t>
            </w:r>
            <w:r w:rsidR="00E23331">
              <w:rPr>
                <w:rFonts w:ascii="Microsoft JhengHei" w:eastAsia="Microsoft JhengHei" w:hAnsi="Microsoft JhengHei" w:cs="Times New Roman"/>
                <w:sz w:val="20"/>
                <w:szCs w:val="20"/>
              </w:rPr>
              <w:t>--</w:t>
            </w:r>
          </w:p>
        </w:tc>
      </w:tr>
    </w:tbl>
    <w:p w14:paraId="68513B5E" w14:textId="77777777" w:rsidR="009A6B88" w:rsidRPr="0037646B" w:rsidRDefault="009A6B88">
      <w:pPr>
        <w:rPr>
          <w:rFonts w:ascii="Microsoft JhengHei" w:eastAsia="Microsoft JhengHei" w:hAnsi="Microsoft JhengHei"/>
        </w:rPr>
      </w:pPr>
    </w:p>
    <w:sectPr w:rsidR="009A6B88" w:rsidRPr="0037646B" w:rsidSect="000C5F6D">
      <w:footerReference w:type="default" r:id="rId6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A4E126" w14:textId="77777777" w:rsidR="00B27695" w:rsidRDefault="00B27695" w:rsidP="000B3D61">
      <w:r>
        <w:separator/>
      </w:r>
    </w:p>
  </w:endnote>
  <w:endnote w:type="continuationSeparator" w:id="0">
    <w:p w14:paraId="575E3E6B" w14:textId="77777777" w:rsidR="00B27695" w:rsidRDefault="00B27695" w:rsidP="000B3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iti TC Medium">
    <w:altName w:val="HEITI TC MEDIUM"/>
    <w:panose1 w:val="00000000000000000000"/>
    <w:charset w:val="80"/>
    <w:family w:val="auto"/>
    <w:pitch w:val="variable"/>
    <w:sig w:usb0="8000002F" w:usb1="0807004A" w:usb2="00000010" w:usb3="00000000" w:csb0="003E0001" w:csb1="00000000"/>
  </w:font>
  <w:font w:name="Microsoft JhengHei">
    <w:altName w:val="微軟正黑體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F3BFC2" w14:textId="77777777" w:rsidR="000B3D61" w:rsidRDefault="000B3D61" w:rsidP="000B3D61">
    <w:pPr>
      <w:pStyle w:val="Footer"/>
      <w:jc w:val="right"/>
    </w:pPr>
    <w:r>
      <w:t>1</w:t>
    </w:r>
    <w:r w:rsidR="009D5422">
      <w:t>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A787EC" w14:textId="77777777" w:rsidR="00B27695" w:rsidRDefault="00B27695" w:rsidP="000B3D61">
      <w:r>
        <w:separator/>
      </w:r>
    </w:p>
  </w:footnote>
  <w:footnote w:type="continuationSeparator" w:id="0">
    <w:p w14:paraId="5DD31BCC" w14:textId="77777777" w:rsidR="00B27695" w:rsidRDefault="00B27695" w:rsidP="000B3D61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bordersDoNotSurroundHeader/>
  <w:bordersDoNotSurroundFooter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65"/>
    <w:rsid w:val="00020339"/>
    <w:rsid w:val="0003775F"/>
    <w:rsid w:val="00045312"/>
    <w:rsid w:val="000546B7"/>
    <w:rsid w:val="00065549"/>
    <w:rsid w:val="00071103"/>
    <w:rsid w:val="000A7FF2"/>
    <w:rsid w:val="000B21EE"/>
    <w:rsid w:val="000B3D61"/>
    <w:rsid w:val="000B52B4"/>
    <w:rsid w:val="000C5F6D"/>
    <w:rsid w:val="000C6B65"/>
    <w:rsid w:val="000E3078"/>
    <w:rsid w:val="000E413D"/>
    <w:rsid w:val="000F38F0"/>
    <w:rsid w:val="001072B7"/>
    <w:rsid w:val="00107A16"/>
    <w:rsid w:val="00111982"/>
    <w:rsid w:val="0012547D"/>
    <w:rsid w:val="00152810"/>
    <w:rsid w:val="001701EB"/>
    <w:rsid w:val="00172070"/>
    <w:rsid w:val="00175959"/>
    <w:rsid w:val="00182389"/>
    <w:rsid w:val="0019382A"/>
    <w:rsid w:val="001D605D"/>
    <w:rsid w:val="001E0CD1"/>
    <w:rsid w:val="001E75C9"/>
    <w:rsid w:val="00213E02"/>
    <w:rsid w:val="0022185E"/>
    <w:rsid w:val="00230385"/>
    <w:rsid w:val="002356F5"/>
    <w:rsid w:val="00236DBD"/>
    <w:rsid w:val="002477BF"/>
    <w:rsid w:val="00254C9E"/>
    <w:rsid w:val="002A5D60"/>
    <w:rsid w:val="002B7772"/>
    <w:rsid w:val="002C5FFA"/>
    <w:rsid w:val="0037646B"/>
    <w:rsid w:val="003A50FC"/>
    <w:rsid w:val="004111A3"/>
    <w:rsid w:val="00413D08"/>
    <w:rsid w:val="0043083C"/>
    <w:rsid w:val="00450D7F"/>
    <w:rsid w:val="00452CE3"/>
    <w:rsid w:val="004532C9"/>
    <w:rsid w:val="0047214D"/>
    <w:rsid w:val="00480818"/>
    <w:rsid w:val="004B5C7A"/>
    <w:rsid w:val="004D6906"/>
    <w:rsid w:val="005154D9"/>
    <w:rsid w:val="00535950"/>
    <w:rsid w:val="00585029"/>
    <w:rsid w:val="00595484"/>
    <w:rsid w:val="005C13CE"/>
    <w:rsid w:val="005C7199"/>
    <w:rsid w:val="00623046"/>
    <w:rsid w:val="00670B6B"/>
    <w:rsid w:val="0068041B"/>
    <w:rsid w:val="006A0BBF"/>
    <w:rsid w:val="006A464C"/>
    <w:rsid w:val="007003CA"/>
    <w:rsid w:val="007019A0"/>
    <w:rsid w:val="00706C1D"/>
    <w:rsid w:val="00711B6B"/>
    <w:rsid w:val="0071222B"/>
    <w:rsid w:val="00730AC7"/>
    <w:rsid w:val="007A1A1B"/>
    <w:rsid w:val="007B57D4"/>
    <w:rsid w:val="007B6570"/>
    <w:rsid w:val="007C0A15"/>
    <w:rsid w:val="007E5DE9"/>
    <w:rsid w:val="008229AB"/>
    <w:rsid w:val="008672C4"/>
    <w:rsid w:val="00876C04"/>
    <w:rsid w:val="0088197F"/>
    <w:rsid w:val="008A61B3"/>
    <w:rsid w:val="008B0325"/>
    <w:rsid w:val="008B27CB"/>
    <w:rsid w:val="008E4BC5"/>
    <w:rsid w:val="009057CA"/>
    <w:rsid w:val="00922EEE"/>
    <w:rsid w:val="00923DC6"/>
    <w:rsid w:val="00930C86"/>
    <w:rsid w:val="0094631C"/>
    <w:rsid w:val="00990FA4"/>
    <w:rsid w:val="009A4E30"/>
    <w:rsid w:val="009A5943"/>
    <w:rsid w:val="009A6B88"/>
    <w:rsid w:val="009D2C9E"/>
    <w:rsid w:val="009D5422"/>
    <w:rsid w:val="009E017E"/>
    <w:rsid w:val="00A015A6"/>
    <w:rsid w:val="00A0634B"/>
    <w:rsid w:val="00A12DA1"/>
    <w:rsid w:val="00A23DB9"/>
    <w:rsid w:val="00A26D32"/>
    <w:rsid w:val="00A55924"/>
    <w:rsid w:val="00A55F8E"/>
    <w:rsid w:val="00A577F6"/>
    <w:rsid w:val="00A6106E"/>
    <w:rsid w:val="00A77A3D"/>
    <w:rsid w:val="00AB3AA3"/>
    <w:rsid w:val="00AB6031"/>
    <w:rsid w:val="00AC068B"/>
    <w:rsid w:val="00AC4CC9"/>
    <w:rsid w:val="00AC7B1E"/>
    <w:rsid w:val="00AD31CF"/>
    <w:rsid w:val="00AD56C4"/>
    <w:rsid w:val="00AE172A"/>
    <w:rsid w:val="00B11866"/>
    <w:rsid w:val="00B12B54"/>
    <w:rsid w:val="00B13B64"/>
    <w:rsid w:val="00B25B52"/>
    <w:rsid w:val="00B27695"/>
    <w:rsid w:val="00B3790C"/>
    <w:rsid w:val="00B80FA7"/>
    <w:rsid w:val="00B86E64"/>
    <w:rsid w:val="00BA63EB"/>
    <w:rsid w:val="00BB5752"/>
    <w:rsid w:val="00BC1AB4"/>
    <w:rsid w:val="00BD5526"/>
    <w:rsid w:val="00BE3C50"/>
    <w:rsid w:val="00BE3F13"/>
    <w:rsid w:val="00BE705A"/>
    <w:rsid w:val="00BF144C"/>
    <w:rsid w:val="00C02185"/>
    <w:rsid w:val="00C022F4"/>
    <w:rsid w:val="00C120E0"/>
    <w:rsid w:val="00C1623B"/>
    <w:rsid w:val="00C177DE"/>
    <w:rsid w:val="00C20A20"/>
    <w:rsid w:val="00C24ACF"/>
    <w:rsid w:val="00C37659"/>
    <w:rsid w:val="00C41B4A"/>
    <w:rsid w:val="00C456A9"/>
    <w:rsid w:val="00C57337"/>
    <w:rsid w:val="00C61C7F"/>
    <w:rsid w:val="00C62226"/>
    <w:rsid w:val="00C67FE6"/>
    <w:rsid w:val="00C71869"/>
    <w:rsid w:val="00C813CE"/>
    <w:rsid w:val="00C95689"/>
    <w:rsid w:val="00C9680E"/>
    <w:rsid w:val="00C978DC"/>
    <w:rsid w:val="00CB3613"/>
    <w:rsid w:val="00CC23AD"/>
    <w:rsid w:val="00D0560A"/>
    <w:rsid w:val="00D05A71"/>
    <w:rsid w:val="00D262AA"/>
    <w:rsid w:val="00D43C0F"/>
    <w:rsid w:val="00D60D09"/>
    <w:rsid w:val="00D71C0E"/>
    <w:rsid w:val="00D72A14"/>
    <w:rsid w:val="00D80925"/>
    <w:rsid w:val="00D843EF"/>
    <w:rsid w:val="00DA5F53"/>
    <w:rsid w:val="00DB070C"/>
    <w:rsid w:val="00DB45E0"/>
    <w:rsid w:val="00DB5773"/>
    <w:rsid w:val="00E158AD"/>
    <w:rsid w:val="00E210A1"/>
    <w:rsid w:val="00E23331"/>
    <w:rsid w:val="00E55998"/>
    <w:rsid w:val="00E620C6"/>
    <w:rsid w:val="00E81BC8"/>
    <w:rsid w:val="00E823CA"/>
    <w:rsid w:val="00EB04DF"/>
    <w:rsid w:val="00EB74F1"/>
    <w:rsid w:val="00EF3B32"/>
    <w:rsid w:val="00F15FC9"/>
    <w:rsid w:val="00F16022"/>
    <w:rsid w:val="00F269E6"/>
    <w:rsid w:val="00F3409C"/>
    <w:rsid w:val="00F672B9"/>
    <w:rsid w:val="00F71F85"/>
    <w:rsid w:val="00F844D7"/>
    <w:rsid w:val="00F96C52"/>
    <w:rsid w:val="00FC0855"/>
    <w:rsid w:val="00FC3113"/>
    <w:rsid w:val="00FD3788"/>
    <w:rsid w:val="00FE1BE1"/>
    <w:rsid w:val="00FE3E6E"/>
    <w:rsid w:val="00FF1010"/>
    <w:rsid w:val="00FF2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4DDFB1"/>
  <w15:chartTrackingRefBased/>
  <w15:docId w15:val="{DC657851-71C2-594B-BF61-756E9494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0B3D61"/>
    <w:pPr>
      <w:widowControl w:val="0"/>
    </w:pPr>
    <w:rPr>
      <w:kern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大標題"/>
    <w:basedOn w:val="Header"/>
    <w:next w:val="Normal"/>
    <w:qFormat/>
    <w:rsid w:val="000B3D61"/>
    <w:pPr>
      <w:widowControl w:val="0"/>
      <w:tabs>
        <w:tab w:val="clear" w:pos="4680"/>
        <w:tab w:val="clear" w:pos="9360"/>
        <w:tab w:val="center" w:pos="4153"/>
        <w:tab w:val="right" w:pos="8306"/>
      </w:tabs>
      <w:snapToGrid w:val="0"/>
      <w:spacing w:before="240" w:after="240"/>
      <w:ind w:leftChars="-177" w:left="-425" w:rightChars="100" w:right="240"/>
      <w:jc w:val="both"/>
    </w:pPr>
    <w:rPr>
      <w:rFonts w:ascii="Heiti TC Medium" w:eastAsia="Heiti TC Medium"/>
      <w:b/>
      <w:bCs/>
      <w:kern w:val="2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0B3D61"/>
    <w:pPr>
      <w:widowControl/>
      <w:tabs>
        <w:tab w:val="center" w:pos="4680"/>
        <w:tab w:val="right" w:pos="9360"/>
      </w:tabs>
    </w:pPr>
    <w:rPr>
      <w:kern w:val="0"/>
    </w:rPr>
  </w:style>
  <w:style w:type="character" w:customStyle="1" w:styleId="HeaderChar">
    <w:name w:val="Header Char"/>
    <w:basedOn w:val="DefaultParagraphFont"/>
    <w:link w:val="Header"/>
    <w:uiPriority w:val="99"/>
    <w:rsid w:val="000B3D61"/>
  </w:style>
  <w:style w:type="table" w:styleId="TableGrid">
    <w:name w:val="Table Grid"/>
    <w:basedOn w:val="TableNormal"/>
    <w:uiPriority w:val="59"/>
    <w:rsid w:val="000B3D61"/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B3D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3D61"/>
    <w:rPr>
      <w:kern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5484"/>
    <w:rPr>
      <w:rFonts w:ascii="PMingLiU" w:eastAsia="PMingLiU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5484"/>
    <w:rPr>
      <w:rFonts w:ascii="PMingLiU" w:eastAsia="PMingLiU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ana/CloudStation/general%20affairs/&#21508;&#39006;&#34920;&#26684;/&#20195;&#22666;&#27454;&#35531;&#27454;/&#20195;&#22666;&#27454;&#35531;&#27454;&#21934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代墊款請款單.dotx</Template>
  <TotalTime>64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Samson Chen</cp:lastModifiedBy>
  <cp:revision>55</cp:revision>
  <cp:lastPrinted>2019-09-12T05:07:00Z</cp:lastPrinted>
  <dcterms:created xsi:type="dcterms:W3CDTF">2023-10-11T05:22:00Z</dcterms:created>
  <dcterms:modified xsi:type="dcterms:W3CDTF">2026-09-17T08:50:00Z</dcterms:modified>
</cp:coreProperties>
</file>